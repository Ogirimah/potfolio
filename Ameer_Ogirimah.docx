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02480A6" w14:textId="315AFF59" w:rsidR="00457ADE" w:rsidRPr="002C4D08" w:rsidRDefault="00000000" w:rsidP="00A3726F">
      <w:pPr>
        <w:spacing w:before="120"/>
        <w:rPr>
          <w:color w:val="043D68"/>
        </w:rPr>
      </w:pPr>
      <w:r>
        <w:rPr>
          <w:noProof/>
        </w:rPr>
        <w:pict w14:anchorId="32C1A46E">
          <v:rect id="Rectangle 1" o:spid="_x0000_s2054" alt="&quot;&quot;" style="position:absolute;margin-left:390.75pt;margin-top:-36.25pt;width:221pt;height:11in;z-index:-251657216;visibility:visible;mso-position-horizont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" fillcolor="#d3ebfd" stroked="f" strokeweight="1pt">
            <v:fill opacity="32896f"/>
            <w10:wrap anchorx="page"/>
            <w10:anchorlock/>
          </v:rect>
        </w:pict>
      </w:r>
      <w:r w:rsidR="001521B1">
        <w:rPr>
          <w:color w:val="043D68"/>
        </w:rPr>
        <w:t xml:space="preserve"> </w:t>
      </w:r>
    </w:p>
    <w:tbl>
      <w:tblPr>
        <w:tblW w:w="5000" w:type="pct"/>
        <w:tblLayout w:type="fixed"/>
        <w:tblCellMar>
          <w:left w:w="0" w:type="dxa"/>
          <w:right w:w="0" w:type="dxa"/>
        </w:tblCellMar>
        <w:tblLook w:val="0600" w:firstRow="0" w:lastRow="0" w:firstColumn="0" w:lastColumn="0" w:noHBand="1" w:noVBand="1"/>
      </w:tblPr>
      <w:tblGrid>
        <w:gridCol w:w="6390"/>
        <w:gridCol w:w="999"/>
        <w:gridCol w:w="3411"/>
      </w:tblGrid>
      <w:tr w:rsidR="00AB74C5" w:rsidRPr="00136B3E" w14:paraId="0894FEBE" w14:textId="77777777" w:rsidTr="00AA51F5">
        <w:trPr>
          <w:trHeight w:val="1620"/>
        </w:trPr>
        <w:tc>
          <w:tcPr>
            <w:tcW w:w="6390" w:type="dxa"/>
            <w:tcBorders>
              <w:bottom w:val="single" w:sz="4" w:space="0" w:color="043D68" w:themeColor="text2"/>
            </w:tcBorders>
          </w:tcPr>
          <w:p w14:paraId="33682F21" w14:textId="65DB1C36" w:rsidR="00AB74C5" w:rsidRDefault="00F0641A" w:rsidP="00E80763">
            <w:pPr>
              <w:pStyle w:val="Title"/>
              <w:spacing w:after="0"/>
            </w:pPr>
            <w:r>
              <w:t>Ameer</w:t>
            </w:r>
            <w:r w:rsidR="00AB74C5">
              <w:t xml:space="preserve"> </w:t>
            </w:r>
            <w:r>
              <w:rPr>
                <w:rStyle w:val="NotBold"/>
              </w:rPr>
              <w:t>Ogirimah</w:t>
            </w:r>
          </w:p>
          <w:p w14:paraId="3EE4E220" w14:textId="724933AB" w:rsidR="00AB74C5" w:rsidRPr="00A3726F" w:rsidRDefault="00417C45" w:rsidP="00E80763">
            <w:pPr>
              <w:pStyle w:val="Subtitle"/>
              <w:spacing w:after="0"/>
              <w:rPr>
                <w:lang w:val="de-DE"/>
              </w:rPr>
            </w:pPr>
            <w:r>
              <w:t>AI - Software</w:t>
            </w:r>
            <w:r w:rsidR="00F0641A">
              <w:t xml:space="preserve"> engineer</w:t>
            </w:r>
          </w:p>
        </w:tc>
        <w:tc>
          <w:tcPr>
            <w:tcW w:w="999" w:type="dxa"/>
          </w:tcPr>
          <w:p w14:paraId="6DC3B6FF" w14:textId="77777777" w:rsidR="00AB74C5" w:rsidRPr="00A3726F" w:rsidRDefault="00AB74C5" w:rsidP="009C07F8">
            <w:pPr>
              <w:spacing w:before="360"/>
              <w:rPr>
                <w:color w:val="043D68"/>
                <w:lang w:val="de-DE"/>
              </w:rPr>
            </w:pPr>
          </w:p>
        </w:tc>
        <w:tc>
          <w:tcPr>
            <w:tcW w:w="3411" w:type="dxa"/>
          </w:tcPr>
          <w:p w14:paraId="08503885" w14:textId="77777777" w:rsidR="00AB74C5" w:rsidRPr="00A3726F" w:rsidRDefault="00AB74C5" w:rsidP="009C07F8">
            <w:pPr>
              <w:rPr>
                <w:color w:val="043D68"/>
                <w:szCs w:val="20"/>
                <w:lang w:val="de-DE"/>
              </w:rPr>
            </w:pPr>
          </w:p>
        </w:tc>
      </w:tr>
      <w:tr w:rsidR="00676B73" w:rsidRPr="002C4D08" w14:paraId="6FEB985D" w14:textId="77777777" w:rsidTr="00AA51F5">
        <w:trPr>
          <w:trHeight w:val="2340"/>
        </w:trPr>
        <w:tc>
          <w:tcPr>
            <w:tcW w:w="6390" w:type="dxa"/>
            <w:tcBorders>
              <w:top w:val="single" w:sz="4" w:space="0" w:color="043D68" w:themeColor="text2"/>
            </w:tcBorders>
          </w:tcPr>
          <w:p w14:paraId="52D3D90B" w14:textId="77777777" w:rsidR="00676B73" w:rsidRPr="002C4D08" w:rsidRDefault="00000000" w:rsidP="00AB74C5">
            <w:pPr>
              <w:pStyle w:val="Subtitle"/>
            </w:pPr>
            <w:sdt>
              <w:sdtPr>
                <w:id w:val="407497110"/>
                <w:placeholder>
                  <w:docPart w:val="41EC6CFDB1564B399B0B56BF62ADD221"/>
                </w:placeholder>
                <w:temporary/>
                <w:showingPlcHdr/>
                <w15:appearance w15:val="hidden"/>
              </w:sdtPr>
              <w:sdtContent>
                <w:r w:rsidR="00676B73" w:rsidRPr="002C4D08">
                  <w:t>OBJECTIVE</w:t>
                </w:r>
              </w:sdtContent>
            </w:sdt>
          </w:p>
          <w:p w14:paraId="6ECC70C8" w14:textId="6CF8FB33" w:rsidR="00676B73" w:rsidRPr="00E80763" w:rsidRDefault="00C74C07" w:rsidP="009C07F8">
            <w:r w:rsidRPr="007655F5">
              <w:rPr>
                <w:sz w:val="18"/>
                <w:szCs w:val="22"/>
              </w:rPr>
              <w:t>I am a highly skilled AI and software specialist with proficiency in Python, JavaScript, React, SQL, and media development tools such as FFMpeg. Leveraging my experience in testing, training, and integrating AI models, I thrive in roles that challenge me to innovate and adapt to emerging technologies. With a solid foundation in broadcast engineering, including studio remodeling and equipment installation, I bring a unique combination of technical programming expertise and broadcasting insights to dynamic environments.</w:t>
            </w:r>
          </w:p>
        </w:tc>
        <w:tc>
          <w:tcPr>
            <w:tcW w:w="999" w:type="dxa"/>
            <w:vMerge w:val="restart"/>
          </w:tcPr>
          <w:p w14:paraId="340F89C4" w14:textId="77777777" w:rsidR="00676B73" w:rsidRPr="002C4D08" w:rsidRDefault="00676B73" w:rsidP="009C07F8">
            <w:pPr>
              <w:spacing w:before="360"/>
              <w:rPr>
                <w:color w:val="043D68"/>
              </w:rPr>
            </w:pPr>
          </w:p>
        </w:tc>
        <w:tc>
          <w:tcPr>
            <w:tcW w:w="3411" w:type="dxa"/>
          </w:tcPr>
          <w:p w14:paraId="5324E743" w14:textId="77777777" w:rsidR="00676B73" w:rsidRDefault="00676B73" w:rsidP="00676B73">
            <w:pPr>
              <w:pStyle w:val="Subtitle"/>
            </w:pPr>
          </w:p>
          <w:p w14:paraId="49C8E4FC" w14:textId="77777777" w:rsidR="00676B73" w:rsidRDefault="00000000" w:rsidP="00676B73">
            <w:pPr>
              <w:pStyle w:val="Subtitle"/>
            </w:pPr>
            <w:sdt>
              <w:sdtPr>
                <w:id w:val="-1704474398"/>
                <w:placeholder>
                  <w:docPart w:val="1590C2C24E1845B4A56A0381CF694271"/>
                </w:placeholder>
                <w:showingPlcHdr/>
                <w15:appearance w15:val="hidden"/>
              </w:sdtPr>
              <w:sdtContent>
                <w:r w:rsidR="00676B73" w:rsidRPr="001540E8">
                  <w:t>Contact</w:t>
                </w:r>
              </w:sdtContent>
            </w:sdt>
          </w:p>
          <w:p w14:paraId="3B0563C0" w14:textId="54CEA695" w:rsidR="00676B73" w:rsidRPr="0099108A" w:rsidRDefault="00D91E60" w:rsidP="0099108A">
            <w:pPr>
              <w:pStyle w:val="Heading3"/>
            </w:pPr>
            <w:r>
              <w:t>ameer</w:t>
            </w:r>
            <w:r w:rsidR="00F02D61">
              <w:t>ogirimah@</w:t>
            </w:r>
            <w:r>
              <w:t>gmail.com</w:t>
            </w:r>
          </w:p>
          <w:p w14:paraId="58D08C2C" w14:textId="04B51B9A" w:rsidR="0099108A" w:rsidRPr="0099108A" w:rsidRDefault="00F02D61" w:rsidP="0099108A">
            <w:pPr>
              <w:pStyle w:val="Heading3"/>
            </w:pPr>
            <w:r>
              <w:t>(+44)07379328098</w:t>
            </w:r>
          </w:p>
          <w:p w14:paraId="539E6281" w14:textId="1701158F" w:rsidR="0099108A" w:rsidRDefault="00F02D61" w:rsidP="0099108A">
            <w:pPr>
              <w:pStyle w:val="Heading3"/>
              <w:rPr>
                <w:rStyle w:val="Hyperlink"/>
              </w:rPr>
            </w:pPr>
            <w:hyperlink r:id="rId11" w:history="1">
              <w:r w:rsidRPr="00A551D6">
                <w:rPr>
                  <w:rStyle w:val="Hyperlink"/>
                </w:rPr>
                <w:t>www.ogirimah.com</w:t>
              </w:r>
            </w:hyperlink>
          </w:p>
          <w:p w14:paraId="3098EA92" w14:textId="30B8B01A" w:rsidR="00CE2BE1" w:rsidRDefault="00CE2BE1" w:rsidP="00CE2BE1">
            <w:hyperlink r:id="rId12" w:history="1">
              <w:r w:rsidRPr="00614A82">
                <w:rPr>
                  <w:rStyle w:val="Hyperlink"/>
                  <w:lang w:val="it-IT"/>
                </w:rPr>
                <w:t>www.linkedin.com/in/ogirimah</w:t>
              </w:r>
            </w:hyperlink>
          </w:p>
          <w:p w14:paraId="52D3EC5B" w14:textId="39342D32" w:rsidR="009B1DB5" w:rsidRDefault="009B1DB5" w:rsidP="00CE2BE1">
            <w:pPr>
              <w:rPr>
                <w:lang w:val="it-IT"/>
              </w:rPr>
            </w:pPr>
            <w:hyperlink r:id="rId13" w:history="1">
              <w:r w:rsidRPr="000303AD">
                <w:rPr>
                  <w:rStyle w:val="Hyperlink"/>
                  <w:lang w:val="it-IT"/>
                </w:rPr>
                <w:t>https://github.com/Ogirimah</w:t>
              </w:r>
            </w:hyperlink>
          </w:p>
          <w:p w14:paraId="7E35C5A0" w14:textId="51D1B5B5" w:rsidR="00676B73" w:rsidRPr="00676B73" w:rsidRDefault="009B1DB5" w:rsidP="0099108A">
            <w:pPr>
              <w:pStyle w:val="Heading3"/>
              <w:rPr>
                <w:b/>
                <w:caps/>
              </w:rPr>
            </w:pPr>
            <w:r>
              <w:t>(</w:t>
            </w:r>
            <w:r w:rsidR="00B46D0D">
              <w:t>London</w:t>
            </w:r>
            <w:r w:rsidR="00F02D61">
              <w:t>, UK</w:t>
            </w:r>
            <w:r>
              <w:t>)</w:t>
            </w:r>
          </w:p>
        </w:tc>
      </w:tr>
      <w:tr w:rsidR="00676B73" w:rsidRPr="002C4D08" w14:paraId="7E796747" w14:textId="77777777" w:rsidTr="00351FDF">
        <w:trPr>
          <w:trHeight w:val="9792"/>
        </w:trPr>
        <w:tc>
          <w:tcPr>
            <w:tcW w:w="6390" w:type="dxa"/>
          </w:tcPr>
          <w:p w14:paraId="3C4110C3" w14:textId="344EDBDC" w:rsidR="00676B73" w:rsidRDefault="00000000" w:rsidP="00A3726F">
            <w:pPr>
              <w:pStyle w:val="Subtitle"/>
              <w:spacing w:after="360"/>
            </w:pPr>
            <w:r>
              <w:pict w14:anchorId="002A7A27">
                <v:line id="Straight Connector 1" o:spid="_x0000_s2057" alt="Decorative" style="visibility:visible;mso-left-percent:-10001;mso-top-percent:-10001;mso-position-horizontal:absolute;mso-position-horizontal-relative:char;mso-position-vertical:absolute;mso-position-vertical-relative:line;mso-left-percent:-10001;mso-top-percent:-10001" from="0,0" to="126.7pt,0" strokecolor="#043d68 [3215]" strokeweight=".5pt">
                  <v:stroke joinstyle="miter"/>
                  <w10:wrap type="none"/>
                  <w10:anchorlock/>
                </v:line>
              </w:pict>
            </w:r>
          </w:p>
          <w:p w14:paraId="7D046148" w14:textId="73371474" w:rsidR="00AA51F5" w:rsidRPr="00E80763" w:rsidRDefault="00000000" w:rsidP="00E80763">
            <w:pPr>
              <w:pStyle w:val="Subtitle"/>
            </w:pPr>
            <w:sdt>
              <w:sdtPr>
                <w:id w:val="1696962928"/>
                <w:placeholder>
                  <w:docPart w:val="C4ACCEB994CE4B34BDFAD599A805F372"/>
                </w:placeholder>
                <w:temporary/>
                <w:showingPlcHdr/>
                <w15:appearance w15:val="hidden"/>
              </w:sdtPr>
              <w:sdtContent>
                <w:r w:rsidR="00AA51F5" w:rsidRPr="00CF2BE7">
                  <w:t>Experience</w:t>
                </w:r>
              </w:sdtContent>
            </w:sdt>
          </w:p>
          <w:p w14:paraId="4DEC3439" w14:textId="3B5D86B8" w:rsidR="000B2CB8" w:rsidRPr="00020BEB" w:rsidRDefault="000B2CB8" w:rsidP="000B2CB8">
            <w:pPr>
              <w:pStyle w:val="Heading1"/>
            </w:pPr>
            <w:r>
              <w:t>AI Specialist</w:t>
            </w:r>
            <w:r w:rsidR="00341ABA">
              <w:t xml:space="preserve"> (freelance)</w:t>
            </w:r>
            <w:r>
              <w:t xml:space="preserve"> </w:t>
            </w:r>
            <w:r w:rsidR="00341ABA">
              <w:t>@</w:t>
            </w:r>
            <w:r>
              <w:t xml:space="preserve"> </w:t>
            </w:r>
            <w:r w:rsidR="00693AEE">
              <w:t>Outlier</w:t>
            </w:r>
            <w:r w:rsidR="00341ABA">
              <w:t xml:space="preserve"> AI</w:t>
            </w:r>
          </w:p>
          <w:p w14:paraId="799C4F23" w14:textId="77777777" w:rsidR="000B2CB8" w:rsidRPr="00020BEB" w:rsidRDefault="000B2CB8" w:rsidP="000B2CB8">
            <w:pPr>
              <w:pStyle w:val="Heading2"/>
              <w:rPr>
                <w:i/>
              </w:rPr>
            </w:pPr>
            <w:r>
              <w:t>Jan 2024 - Present</w:t>
            </w:r>
          </w:p>
          <w:p w14:paraId="7C94E926" w14:textId="77777777" w:rsidR="000B2CB8" w:rsidRPr="00C74C07" w:rsidRDefault="000B2CB8" w:rsidP="000B2CB8">
            <w:pPr>
              <w:pStyle w:val="ListParagraph"/>
              <w:numPr>
                <w:ilvl w:val="0"/>
                <w:numId w:val="25"/>
              </w:numPr>
              <w:rPr>
                <w:szCs w:val="20"/>
              </w:rPr>
            </w:pPr>
            <w:r w:rsidRPr="00C74C07">
              <w:rPr>
                <w:szCs w:val="20"/>
              </w:rPr>
              <w:t>Testing and evaluating the quality of AI-generated code (in Python, JavaScript, SQL, C, C++, and C#).</w:t>
            </w:r>
          </w:p>
          <w:p w14:paraId="77C14552" w14:textId="77777777" w:rsidR="000B2CB8" w:rsidRPr="00C74C07" w:rsidRDefault="000B2CB8" w:rsidP="000B2CB8">
            <w:pPr>
              <w:pStyle w:val="ListParagraph"/>
              <w:numPr>
                <w:ilvl w:val="0"/>
                <w:numId w:val="25"/>
              </w:numPr>
              <w:rPr>
                <w:szCs w:val="20"/>
              </w:rPr>
            </w:pPr>
            <w:r w:rsidRPr="00C74C07">
              <w:rPr>
                <w:szCs w:val="20"/>
              </w:rPr>
              <w:t>Evaluating the efficiency of AI model integration with TECH tools for extending the model’s capabilities.</w:t>
            </w:r>
          </w:p>
          <w:p w14:paraId="4C8D57FE" w14:textId="77777777" w:rsidR="000B2CB8" w:rsidRPr="00C74C07" w:rsidRDefault="000B2CB8" w:rsidP="000B2CB8">
            <w:pPr>
              <w:pStyle w:val="ListParagraph"/>
              <w:numPr>
                <w:ilvl w:val="0"/>
                <w:numId w:val="25"/>
              </w:numPr>
              <w:rPr>
                <w:szCs w:val="20"/>
              </w:rPr>
            </w:pPr>
            <w:r w:rsidRPr="00C74C07">
              <w:rPr>
                <w:szCs w:val="20"/>
              </w:rPr>
              <w:t>Worked on some discrete projects geared towards training generative AI models.</w:t>
            </w:r>
          </w:p>
          <w:p w14:paraId="68622DD5" w14:textId="77777777" w:rsidR="00ED0A73" w:rsidRPr="00ED0A73" w:rsidRDefault="00ED0A73" w:rsidP="00ED0A73">
            <w:pPr>
              <w:rPr>
                <w:sz w:val="18"/>
                <w:szCs w:val="18"/>
              </w:rPr>
            </w:pPr>
          </w:p>
          <w:p w14:paraId="550169FF" w14:textId="77777777" w:rsidR="00ED0A73" w:rsidRDefault="00ED0A73" w:rsidP="00ED0A73">
            <w:pPr>
              <w:rPr>
                <w:sz w:val="18"/>
                <w:szCs w:val="18"/>
              </w:rPr>
            </w:pPr>
          </w:p>
          <w:p w14:paraId="3A8312AD" w14:textId="77777777" w:rsidR="00C74C07" w:rsidRDefault="00C74C07" w:rsidP="00C74C07">
            <w:pPr>
              <w:pStyle w:val="Heading1"/>
            </w:pPr>
            <w:r>
              <w:t>Information technology support At the UNIVERSITY OF Hertfordshire</w:t>
            </w:r>
          </w:p>
          <w:p w14:paraId="5170563B" w14:textId="77777777" w:rsidR="00C74C07" w:rsidRDefault="00C74C07" w:rsidP="00C74C07">
            <w:r>
              <w:t>Sep 2023 – Feb 2024</w:t>
            </w:r>
          </w:p>
          <w:p w14:paraId="364072F9" w14:textId="57334573" w:rsidR="00C74C07" w:rsidRDefault="00521659" w:rsidP="00C74C07">
            <w:pPr>
              <w:pStyle w:val="ListParagraph"/>
              <w:numPr>
                <w:ilvl w:val="0"/>
                <w:numId w:val="30"/>
              </w:numPr>
            </w:pPr>
            <w:r>
              <w:t>Delivered first-line IT support to students across diverse academic departments, ensuring seamless access to essential digital resources. Responsibilities included resolving issues with Microsoft 365 accounts, university website access, and the Canvas teaching and learning platform. Additionally, provided expert assistance in installing and configuring academic software such as MATLAB, AutoCAD, and CoppeliaSim, while addressing internet connectivity challenges on both mobile devices and PCs.</w:t>
            </w:r>
            <w:r w:rsidR="00C74C07" w:rsidRPr="00511272">
              <w:t>Team Recognition: Nominated for the Vice Chancellor's Team of the Year Award for outstanding performance and contributions to student success.</w:t>
            </w:r>
          </w:p>
          <w:p w14:paraId="61877E0A" w14:textId="77777777" w:rsidR="00C74C07" w:rsidRDefault="00C74C07" w:rsidP="00C74C07">
            <w:pPr>
              <w:pStyle w:val="ListParagraph"/>
              <w:numPr>
                <w:ilvl w:val="0"/>
                <w:numId w:val="30"/>
              </w:numPr>
            </w:pPr>
            <w:r w:rsidRPr="00511272">
              <w:t>Individual Achievement: Recognized by students for exceptional empathy, patience, and effectiveness in resolving IT-related issues.</w:t>
            </w:r>
          </w:p>
          <w:p w14:paraId="25FB3FB1" w14:textId="77777777" w:rsidR="00C74C07" w:rsidRDefault="00C74C07" w:rsidP="00C74C07">
            <w:pPr>
              <w:pStyle w:val="ListParagraph"/>
              <w:numPr>
                <w:ilvl w:val="0"/>
                <w:numId w:val="30"/>
              </w:numPr>
            </w:pPr>
            <w:r w:rsidRPr="00511272">
              <w:t xml:space="preserve">Efficiency: Consistently met or exceeded service level agreements, ensuring timely and efficient </w:t>
            </w:r>
            <w:r>
              <w:t>student support</w:t>
            </w:r>
            <w:r w:rsidRPr="00511272">
              <w:t>.</w:t>
            </w:r>
          </w:p>
          <w:p w14:paraId="32C73F05" w14:textId="77777777" w:rsidR="00C74C07" w:rsidRPr="00511272" w:rsidRDefault="00C74C07" w:rsidP="00C74C07">
            <w:pPr>
              <w:ind w:left="360"/>
            </w:pPr>
          </w:p>
          <w:p w14:paraId="20C974DD" w14:textId="77777777" w:rsidR="00C74C07" w:rsidRDefault="00C74C07" w:rsidP="00C74C07">
            <w:pPr>
              <w:pStyle w:val="Heading1"/>
            </w:pPr>
          </w:p>
          <w:p w14:paraId="3AEEF4DE" w14:textId="05523EE4" w:rsidR="00C74C07" w:rsidRPr="00A3726F" w:rsidRDefault="00C74C07" w:rsidP="00C74C07">
            <w:pPr>
              <w:pStyle w:val="Heading1"/>
            </w:pPr>
            <w:r>
              <w:lastRenderedPageBreak/>
              <w:t>Senior Broadcast Engineer at Steam and Globe Communication Limited</w:t>
            </w:r>
          </w:p>
          <w:p w14:paraId="7C34B66C" w14:textId="77777777" w:rsidR="00C74C07" w:rsidRPr="00AA51F5" w:rsidRDefault="00C74C07" w:rsidP="00C74C07">
            <w:pPr>
              <w:pStyle w:val="Heading2"/>
            </w:pPr>
            <w:r>
              <w:t>Dec 2017 – Sep 2022</w:t>
            </w:r>
          </w:p>
          <w:p w14:paraId="0D473BE8" w14:textId="77777777" w:rsidR="00C74C07" w:rsidRPr="00F02D61" w:rsidRDefault="00C74C07" w:rsidP="00C74C07">
            <w:pPr>
              <w:pStyle w:val="ListParagraph"/>
              <w:numPr>
                <w:ilvl w:val="0"/>
                <w:numId w:val="23"/>
              </w:numPr>
            </w:pPr>
            <w:r w:rsidRPr="00F02D61">
              <w:t>Implemented radio data system across all three stations' platforms, thereby increasing engagement with listeners.</w:t>
            </w:r>
          </w:p>
          <w:p w14:paraId="00D1F1B3" w14:textId="77777777" w:rsidR="00C74C07" w:rsidRPr="00F02D61" w:rsidRDefault="00C74C07" w:rsidP="00C74C07">
            <w:pPr>
              <w:pStyle w:val="ListParagraph"/>
              <w:numPr>
                <w:ilvl w:val="0"/>
                <w:numId w:val="23"/>
              </w:numPr>
            </w:pPr>
            <w:r w:rsidRPr="00F02D61">
              <w:t xml:space="preserve">Was a crucial member of a team of </w:t>
            </w:r>
            <w:r>
              <w:t>five</w:t>
            </w:r>
            <w:r w:rsidRPr="00F02D61">
              <w:t xml:space="preserve"> that designed and </w:t>
            </w:r>
            <w:r>
              <w:t>remodeled</w:t>
            </w:r>
            <w:r w:rsidRPr="00F02D61">
              <w:t xml:space="preserve"> all the live studios</w:t>
            </w:r>
            <w:r>
              <w:t>.</w:t>
            </w:r>
          </w:p>
          <w:p w14:paraId="11321F45" w14:textId="24CBAB3A" w:rsidR="00C74C07" w:rsidRDefault="00C74C07" w:rsidP="00C74C07">
            <w:pPr>
              <w:pStyle w:val="ListParagraph"/>
              <w:numPr>
                <w:ilvl w:val="0"/>
                <w:numId w:val="23"/>
              </w:numPr>
            </w:pPr>
            <w:r w:rsidRPr="00F02D61">
              <w:t xml:space="preserve">Installed and maintained broadcast equipment like </w:t>
            </w:r>
            <w:r>
              <w:t>T</w:t>
            </w:r>
            <w:r w:rsidRPr="00F02D61">
              <w:t xml:space="preserve">ransmitters, </w:t>
            </w:r>
            <w:r>
              <w:t>A</w:t>
            </w:r>
            <w:r w:rsidRPr="00F02D61">
              <w:t xml:space="preserve">udio </w:t>
            </w:r>
            <w:r>
              <w:t>P</w:t>
            </w:r>
            <w:r w:rsidRPr="00F02D61">
              <w:t xml:space="preserve">rocessors, </w:t>
            </w:r>
            <w:r>
              <w:t>A</w:t>
            </w:r>
            <w:r w:rsidRPr="00F02D61">
              <w:t xml:space="preserve">udio </w:t>
            </w:r>
            <w:r>
              <w:t>C</w:t>
            </w:r>
            <w:r w:rsidRPr="00F02D61">
              <w:t xml:space="preserve">onsoles, </w:t>
            </w:r>
            <w:r>
              <w:t>S</w:t>
            </w:r>
            <w:r w:rsidRPr="00F02D61">
              <w:t xml:space="preserve">ervers, </w:t>
            </w:r>
            <w:r>
              <w:t>A</w:t>
            </w:r>
            <w:r w:rsidRPr="00F02D61">
              <w:t xml:space="preserve">udio </w:t>
            </w:r>
            <w:r>
              <w:t>P</w:t>
            </w:r>
            <w:r w:rsidRPr="00F02D61">
              <w:t xml:space="preserve">roduction </w:t>
            </w:r>
            <w:r>
              <w:t>W</w:t>
            </w:r>
            <w:r w:rsidRPr="00F02D61">
              <w:t>orkstations</w:t>
            </w:r>
            <w:r>
              <w:t>,</w:t>
            </w:r>
            <w:r w:rsidR="001B5ACC">
              <w:t xml:space="preserve"> Internet Routers and Switches,</w:t>
            </w:r>
            <w:r>
              <w:t xml:space="preserve"> etc</w:t>
            </w:r>
            <w:r w:rsidRPr="00F02D61">
              <w:t>.</w:t>
            </w:r>
          </w:p>
          <w:p w14:paraId="4AE6593B" w14:textId="77777777" w:rsidR="00C74C07" w:rsidRDefault="00C74C07" w:rsidP="00C74C07">
            <w:pPr>
              <w:pStyle w:val="ListParagraph"/>
              <w:numPr>
                <w:ilvl w:val="0"/>
                <w:numId w:val="23"/>
              </w:numPr>
            </w:pPr>
            <w:r>
              <w:t>Termination and the setup of Coaxial Cables, Ethernet Cables, XLR Cables, RCA Cables, 3.5 mm, and 6.5 mm Audio Cables.</w:t>
            </w:r>
          </w:p>
          <w:p w14:paraId="5F4DF649" w14:textId="206B8F08" w:rsidR="0061648C" w:rsidRDefault="0061648C" w:rsidP="00C74C07">
            <w:pPr>
              <w:pStyle w:val="ListParagraph"/>
              <w:numPr>
                <w:ilvl w:val="0"/>
                <w:numId w:val="23"/>
              </w:numPr>
            </w:pPr>
            <w:r>
              <w:t>Setup and maintenance of power equipment like the Uninterrupted Power Supply (UPS) and Automatic Voltage Regulator (AVR).</w:t>
            </w:r>
          </w:p>
          <w:p w14:paraId="01FA1680" w14:textId="77777777" w:rsidR="00C74C07" w:rsidRPr="00F02D61" w:rsidRDefault="00C74C07" w:rsidP="00C74C07">
            <w:pPr>
              <w:pStyle w:val="ListParagraph"/>
            </w:pPr>
          </w:p>
          <w:p w14:paraId="723DD110" w14:textId="77777777" w:rsidR="00C74C07" w:rsidRPr="00020BEB" w:rsidRDefault="00C74C07" w:rsidP="00C74C07">
            <w:pPr>
              <w:pStyle w:val="Heading1"/>
            </w:pPr>
            <w:r>
              <w:t>Broadcast engineer at Gotel Communication Ltd</w:t>
            </w:r>
          </w:p>
          <w:p w14:paraId="488A453B" w14:textId="77777777" w:rsidR="00C74C07" w:rsidRPr="00020BEB" w:rsidRDefault="00C74C07" w:rsidP="00C74C07">
            <w:pPr>
              <w:pStyle w:val="Heading2"/>
              <w:rPr>
                <w:i/>
              </w:rPr>
            </w:pPr>
            <w:r>
              <w:t>May 2015 – Apr 2016</w:t>
            </w:r>
          </w:p>
          <w:p w14:paraId="7B8EC0EC" w14:textId="77777777" w:rsidR="00C74C07" w:rsidRDefault="00C74C07" w:rsidP="00C74C07">
            <w:pPr>
              <w:pStyle w:val="ListParagraph"/>
              <w:numPr>
                <w:ilvl w:val="0"/>
                <w:numId w:val="28"/>
              </w:numPr>
            </w:pPr>
            <w:r>
              <w:t>Installed and configured a Tri-caster studio workstation.</w:t>
            </w:r>
          </w:p>
          <w:p w14:paraId="2E8C0B6E" w14:textId="77777777" w:rsidR="00C74C07" w:rsidRDefault="00C74C07" w:rsidP="00C74C07">
            <w:pPr>
              <w:pStyle w:val="ListParagraph"/>
              <w:numPr>
                <w:ilvl w:val="0"/>
                <w:numId w:val="28"/>
              </w:numPr>
            </w:pPr>
            <w:r>
              <w:t>Operated and maintained studio and transmission equipment.</w:t>
            </w:r>
          </w:p>
          <w:p w14:paraId="4D9F51CD" w14:textId="77777777" w:rsidR="00C74C07" w:rsidRDefault="00C74C07" w:rsidP="00C74C07">
            <w:pPr>
              <w:pStyle w:val="ListParagraph"/>
              <w:numPr>
                <w:ilvl w:val="0"/>
                <w:numId w:val="28"/>
              </w:numPr>
            </w:pPr>
            <w:r>
              <w:t>Setup and configuration of Camera Control Units, Video Switchers, Video Routers, Cameras and Audio Consoles</w:t>
            </w:r>
          </w:p>
          <w:p w14:paraId="74121351" w14:textId="77777777" w:rsidR="00C74C07" w:rsidRDefault="00C74C07" w:rsidP="00C74C07">
            <w:pPr>
              <w:pStyle w:val="ListParagraph"/>
              <w:numPr>
                <w:ilvl w:val="0"/>
                <w:numId w:val="28"/>
              </w:numPr>
            </w:pPr>
            <w:r>
              <w:t>Termination and connection of XLR cables, coaxial cables (BNC, F, and 7/16 DIN connectors)</w:t>
            </w:r>
          </w:p>
          <w:p w14:paraId="747BEF34" w14:textId="77777777" w:rsidR="00C74C07" w:rsidRDefault="00C74C07" w:rsidP="00C74C07">
            <w:pPr>
              <w:pStyle w:val="ListParagraph"/>
            </w:pPr>
          </w:p>
          <w:p w14:paraId="51948391" w14:textId="77777777" w:rsidR="00C74C07" w:rsidRDefault="00C74C07" w:rsidP="00C74C07">
            <w:pPr>
              <w:pStyle w:val="Subtitle"/>
            </w:pPr>
            <w:r w:rsidRPr="004E38FA">
              <w:t>groups</w:t>
            </w:r>
          </w:p>
          <w:p w14:paraId="49883E3F" w14:textId="2A56689C" w:rsidR="00C74C07" w:rsidRDefault="00C74C07" w:rsidP="00C74C07">
            <w:pPr>
              <w:rPr>
                <w:b/>
                <w:bCs/>
              </w:rPr>
            </w:pPr>
            <w:r>
              <w:rPr>
                <w:b/>
                <w:bCs/>
              </w:rPr>
              <w:t>BCS MEMBER</w:t>
            </w:r>
            <w:r w:rsidR="00AA770B">
              <w:rPr>
                <w:b/>
                <w:bCs/>
              </w:rPr>
              <w:t>SHIP</w:t>
            </w:r>
          </w:p>
          <w:p w14:paraId="0AC8D84C" w14:textId="77777777" w:rsidR="00C74C07" w:rsidRDefault="00C74C07" w:rsidP="00C74C07">
            <w:r>
              <w:t>Jan 2023 to date</w:t>
            </w:r>
          </w:p>
          <w:p w14:paraId="561E942E" w14:textId="77777777" w:rsidR="00C74C07" w:rsidRPr="003F1BFF" w:rsidRDefault="00C74C07" w:rsidP="00C74C07">
            <w:pPr>
              <w:pStyle w:val="ListParagraph"/>
              <w:numPr>
                <w:ilvl w:val="0"/>
                <w:numId w:val="29"/>
              </w:numPr>
            </w:pPr>
            <w:r>
              <w:t>Membership Secretary (BCS Hertfordshire)</w:t>
            </w:r>
          </w:p>
          <w:p w14:paraId="6E2787DE" w14:textId="568CA8AD" w:rsidR="00C74C07" w:rsidRDefault="00C74C07" w:rsidP="00C74C07">
            <w:pPr>
              <w:pStyle w:val="Heading1"/>
            </w:pPr>
            <w:r>
              <w:t>ieee Member</w:t>
            </w:r>
            <w:r w:rsidR="00AA770B">
              <w:t>ship</w:t>
            </w:r>
          </w:p>
          <w:p w14:paraId="7D9443B5" w14:textId="77777777" w:rsidR="00C74C07" w:rsidRPr="004E38FA" w:rsidRDefault="00C74C07" w:rsidP="00C74C07">
            <w:pPr>
              <w:pStyle w:val="Heading2"/>
            </w:pPr>
            <w:r>
              <w:t>Dec 2021 to date</w:t>
            </w:r>
          </w:p>
          <w:p w14:paraId="3BF684E5" w14:textId="77777777" w:rsidR="00C74C07" w:rsidRDefault="00C74C07" w:rsidP="00C74C07">
            <w:pPr>
              <w:pStyle w:val="ListParagraph"/>
              <w:numPr>
                <w:ilvl w:val="0"/>
                <w:numId w:val="27"/>
              </w:numPr>
            </w:pPr>
            <w:r>
              <w:t>IEEEXtreme 17.0 Ambassador</w:t>
            </w:r>
          </w:p>
          <w:p w14:paraId="7B550EB1" w14:textId="77777777" w:rsidR="00C74C07" w:rsidRDefault="00C74C07" w:rsidP="00C74C07">
            <w:pPr>
              <w:pStyle w:val="ListParagraph"/>
              <w:numPr>
                <w:ilvl w:val="0"/>
                <w:numId w:val="27"/>
              </w:numPr>
            </w:pPr>
            <w:r w:rsidRPr="002F6CA6">
              <w:t>Member of the IEEE Computer Society</w:t>
            </w:r>
          </w:p>
          <w:p w14:paraId="78AFA4CD" w14:textId="77777777" w:rsidR="00C74C07" w:rsidRDefault="00C74C07" w:rsidP="00C74C07">
            <w:pPr>
              <w:pStyle w:val="ListParagraph"/>
              <w:numPr>
                <w:ilvl w:val="0"/>
                <w:numId w:val="27"/>
              </w:numPr>
            </w:pPr>
            <w:r w:rsidRPr="002F6CA6">
              <w:t>Member of the IEEE Computational Intelligence Society</w:t>
            </w:r>
          </w:p>
          <w:p w14:paraId="673335CF" w14:textId="50D0E35F" w:rsidR="00E7499C" w:rsidRPr="00A53E45" w:rsidRDefault="00C74C07" w:rsidP="00C74C07">
            <w:pPr>
              <w:pStyle w:val="ListParagraph"/>
              <w:numPr>
                <w:ilvl w:val="0"/>
                <w:numId w:val="27"/>
              </w:numPr>
            </w:pPr>
            <w:r w:rsidRPr="002F6CA6">
              <w:t>Member of the IEEE Robotics and Automation Society</w:t>
            </w:r>
          </w:p>
        </w:tc>
        <w:tc>
          <w:tcPr>
            <w:tcW w:w="999" w:type="dxa"/>
            <w:vMerge/>
          </w:tcPr>
          <w:p w14:paraId="32A429A1" w14:textId="77777777" w:rsidR="00676B73" w:rsidRPr="002C4D08" w:rsidRDefault="00676B73" w:rsidP="009C07F8">
            <w:pPr>
              <w:rPr>
                <w:color w:val="043D68"/>
              </w:rPr>
            </w:pPr>
          </w:p>
        </w:tc>
        <w:tc>
          <w:tcPr>
            <w:tcW w:w="3411" w:type="dxa"/>
          </w:tcPr>
          <w:p w14:paraId="212D991B" w14:textId="4012C948" w:rsidR="00351FDF" w:rsidRDefault="00000000" w:rsidP="00351FDF">
            <w:pPr>
              <w:pStyle w:val="Subtitle"/>
            </w:pPr>
            <w:r>
              <w:pict w14:anchorId="76635E99">
                <v:line id="Straight Connector 3" o:spid="_x0000_s2056" alt="Decorative" style="visibility:visible;mso-left-percent:-10001;mso-top-percent:-10001;mso-position-horizontal:absolute;mso-position-horizontal-relative:char;mso-position-vertical:absolute;mso-position-vertical-relative:line;mso-left-percent:-10001;mso-top-percent:-10001" from="0,0" to="126.7pt,0" strokecolor="#043d68 [3215]" strokeweight=".5pt">
                  <v:stroke joinstyle="miter"/>
                  <w10:wrap type="none"/>
                  <w10:anchorlock/>
                </v:line>
              </w:pict>
            </w:r>
          </w:p>
          <w:p w14:paraId="6D5768AA" w14:textId="77777777" w:rsidR="00351FDF" w:rsidRPr="00E91344" w:rsidRDefault="00351FDF" w:rsidP="00676B73"/>
          <w:p w14:paraId="4D572304" w14:textId="77777777" w:rsidR="00351FDF" w:rsidRPr="00351FDF" w:rsidRDefault="00000000" w:rsidP="00351FDF">
            <w:pPr>
              <w:pStyle w:val="Subtitle"/>
            </w:pPr>
            <w:sdt>
              <w:sdtPr>
                <w:id w:val="-1334530411"/>
                <w:placeholder>
                  <w:docPart w:val="4351941664DB40E6B959438F25254B9F"/>
                </w:placeholder>
                <w:temporary/>
                <w:showingPlcHdr/>
                <w15:appearance w15:val="hidden"/>
              </w:sdtPr>
              <w:sdtContent>
                <w:r w:rsidR="00351FDF" w:rsidRPr="00351FDF">
                  <w:t>EDUCATION</w:t>
                </w:r>
              </w:sdtContent>
            </w:sdt>
          </w:p>
          <w:p w14:paraId="2D2381EA" w14:textId="77777777" w:rsidR="00C74C07" w:rsidRDefault="00C74C07" w:rsidP="00C74C07">
            <w:r>
              <w:t>M.Sc. AI and Robotics (Distinction), University of Hertfordshire, Aug 2024.</w:t>
            </w:r>
          </w:p>
          <w:p w14:paraId="463BC48D" w14:textId="77777777" w:rsidR="00C74C07" w:rsidRPr="00351FDF" w:rsidRDefault="00C74C07" w:rsidP="00C74C07"/>
          <w:p w14:paraId="7DF02731" w14:textId="77777777" w:rsidR="00C74C07" w:rsidRDefault="00C74C07" w:rsidP="00C74C07">
            <w:pPr>
              <w:rPr>
                <w:lang w:val="it-IT"/>
              </w:rPr>
            </w:pPr>
            <w:r>
              <w:rPr>
                <w:lang w:val="it-IT"/>
              </w:rPr>
              <w:t>B.Eng. Telecommunication Engineering (4.08/5.0), FUT Minna, 2014.</w:t>
            </w:r>
          </w:p>
          <w:p w14:paraId="011C7811" w14:textId="77777777" w:rsidR="00C74C07" w:rsidRDefault="00C74C07" w:rsidP="00C74C07">
            <w:pPr>
              <w:rPr>
                <w:lang w:val="it-IT"/>
              </w:rPr>
            </w:pPr>
          </w:p>
          <w:p w14:paraId="3C36E1FE" w14:textId="77777777" w:rsidR="00C74C07" w:rsidRDefault="00C74C07" w:rsidP="00C74C07">
            <w:pPr>
              <w:rPr>
                <w:lang w:val="it-IT"/>
              </w:rPr>
            </w:pPr>
            <w:r>
              <w:rPr>
                <w:lang w:val="it-IT"/>
              </w:rPr>
              <w:t>Santander Open Academy | Business for All, Harvard Business Publishing, Nov 2024.</w:t>
            </w:r>
          </w:p>
          <w:p w14:paraId="2088A17F" w14:textId="77777777" w:rsidR="00C74C07" w:rsidRDefault="00C74C07" w:rsidP="00C74C07">
            <w:pPr>
              <w:rPr>
                <w:lang w:val="it-IT"/>
              </w:rPr>
            </w:pPr>
          </w:p>
          <w:p w14:paraId="34A84A5F" w14:textId="77777777" w:rsidR="00C74C07" w:rsidRPr="00E45A41" w:rsidRDefault="00C74C07" w:rsidP="00C74C07">
            <w:r>
              <w:rPr>
                <w:lang w:val="it-IT"/>
              </w:rPr>
              <w:t>Skills for the Green Transition, Cambridge Judge Business School, Dec 2023.</w:t>
            </w:r>
          </w:p>
          <w:p w14:paraId="17106C21" w14:textId="683FD68F" w:rsidR="00351FDF" w:rsidRPr="00E91344" w:rsidRDefault="00000000" w:rsidP="00A3726F">
            <w:pPr>
              <w:pStyle w:val="Subtitle"/>
            </w:pPr>
            <w:r>
              <w:pict w14:anchorId="754AF85D">
                <v:line id="Straight Connector 4" o:spid="_x0000_s2055" alt="Decorative" style="visibility:visible;mso-left-percent:-10001;mso-top-percent:-10001;mso-position-horizontal:absolute;mso-position-horizontal-relative:char;mso-position-vertical:absolute;mso-position-vertical-relative:line;mso-left-percent:-10001;mso-top-percent:-10001" from="0,0" to="126.7pt,0" strokecolor="#043d68 [3215]" strokeweight=".5pt">
                  <v:stroke joinstyle="miter"/>
                  <w10:wrap type="none"/>
                  <w10:anchorlock/>
                </v:line>
              </w:pict>
            </w:r>
          </w:p>
          <w:p w14:paraId="6C10DF5D" w14:textId="77777777" w:rsidR="00351FDF" w:rsidRPr="00E91344" w:rsidRDefault="00351FDF" w:rsidP="00351FDF"/>
          <w:p w14:paraId="209FD985" w14:textId="515A0D2D" w:rsidR="00351FDF" w:rsidRPr="00E91344" w:rsidRDefault="00000000" w:rsidP="00AA6AE5">
            <w:pPr>
              <w:pStyle w:val="Subtitle"/>
            </w:pPr>
            <w:sdt>
              <w:sdtPr>
                <w:id w:val="1687565607"/>
                <w:placeholder>
                  <w:docPart w:val="EDBA2B1BC504425DB6A48C42E119C152"/>
                </w:placeholder>
                <w:temporary/>
                <w:showingPlcHdr/>
                <w15:appearance w15:val="hidden"/>
              </w:sdtPr>
              <w:sdtContent>
                <w:r w:rsidR="00351FDF" w:rsidRPr="00C822BF">
                  <w:t>SKILLS</w:t>
                </w:r>
              </w:sdtContent>
            </w:sdt>
          </w:p>
          <w:p w14:paraId="2F6894FD" w14:textId="16BA16A4" w:rsidR="00351FDF" w:rsidRDefault="001521B1" w:rsidP="00A3726F">
            <w:pPr>
              <w:pStyle w:val="Heading3"/>
            </w:pPr>
            <w:r>
              <w:t>Python</w:t>
            </w:r>
          </w:p>
          <w:p w14:paraId="4E8F311B" w14:textId="665BA78E" w:rsidR="00D423B3" w:rsidRPr="00D423B3" w:rsidRDefault="00D423B3" w:rsidP="00D423B3">
            <w:pPr>
              <w:rPr>
                <w:lang w:val="it-IT"/>
              </w:rPr>
            </w:pPr>
            <w:r>
              <w:rPr>
                <w:lang w:val="it-IT"/>
              </w:rPr>
              <w:t>R</w:t>
            </w:r>
          </w:p>
          <w:p w14:paraId="0CD990A6" w14:textId="3296A1DF" w:rsidR="0069318E" w:rsidRPr="0069318E" w:rsidRDefault="0069318E" w:rsidP="0069318E">
            <w:pPr>
              <w:rPr>
                <w:lang w:val="it-IT"/>
              </w:rPr>
            </w:pPr>
            <w:r>
              <w:rPr>
                <w:lang w:val="it-IT"/>
              </w:rPr>
              <w:t>Machine Learning</w:t>
            </w:r>
          </w:p>
          <w:p w14:paraId="5A28874C" w14:textId="4CDE74F2" w:rsidR="00351FDF" w:rsidRDefault="00693AEE" w:rsidP="00A3726F">
            <w:pPr>
              <w:pStyle w:val="Heading3"/>
            </w:pPr>
            <w:r>
              <w:t>C++</w:t>
            </w:r>
          </w:p>
          <w:p w14:paraId="2D99BBF5" w14:textId="7DCC7161" w:rsidR="0069318E" w:rsidRDefault="0069318E" w:rsidP="0069318E">
            <w:pPr>
              <w:rPr>
                <w:lang w:val="it-IT"/>
              </w:rPr>
            </w:pPr>
            <w:r>
              <w:rPr>
                <w:lang w:val="it-IT"/>
              </w:rPr>
              <w:t>Prompt Engineering</w:t>
            </w:r>
          </w:p>
          <w:p w14:paraId="6467A80B" w14:textId="3FAC8093" w:rsidR="00550D72" w:rsidRDefault="00550D72" w:rsidP="0069318E">
            <w:pPr>
              <w:rPr>
                <w:lang w:val="it-IT"/>
              </w:rPr>
            </w:pPr>
            <w:r>
              <w:rPr>
                <w:lang w:val="it-IT"/>
              </w:rPr>
              <w:t xml:space="preserve">JavaScript </w:t>
            </w:r>
          </w:p>
          <w:p w14:paraId="78D56F9B" w14:textId="32908F84" w:rsidR="00D423B3" w:rsidRDefault="00D423B3" w:rsidP="0069318E">
            <w:pPr>
              <w:rPr>
                <w:lang w:val="it-IT"/>
              </w:rPr>
            </w:pPr>
            <w:r>
              <w:rPr>
                <w:lang w:val="it-IT"/>
              </w:rPr>
              <w:t>AWS Bedrock</w:t>
            </w:r>
          </w:p>
          <w:p w14:paraId="67C3522C" w14:textId="531E744D" w:rsidR="00D423B3" w:rsidRDefault="00D423B3" w:rsidP="0069318E">
            <w:pPr>
              <w:rPr>
                <w:lang w:val="it-IT"/>
              </w:rPr>
            </w:pPr>
            <w:r>
              <w:rPr>
                <w:lang w:val="it-IT"/>
              </w:rPr>
              <w:t>AWS CloudFormation</w:t>
            </w:r>
          </w:p>
          <w:p w14:paraId="5E40F179" w14:textId="74F6A6D9" w:rsidR="00D423B3" w:rsidRPr="0069318E" w:rsidRDefault="00D423B3" w:rsidP="0069318E">
            <w:pPr>
              <w:rPr>
                <w:lang w:val="it-IT"/>
              </w:rPr>
            </w:pPr>
            <w:r>
              <w:rPr>
                <w:lang w:val="it-IT"/>
              </w:rPr>
              <w:t>AWS Code Pipeline</w:t>
            </w:r>
          </w:p>
          <w:p w14:paraId="6723EA08" w14:textId="2DDD2765" w:rsidR="00241EB2" w:rsidRDefault="00417C45" w:rsidP="00550D72">
            <w:pPr>
              <w:pStyle w:val="Heading3"/>
            </w:pPr>
            <w:r>
              <w:t>GCP</w:t>
            </w:r>
          </w:p>
          <w:p w14:paraId="710E2848" w14:textId="0A0C235E" w:rsidR="00241EB2" w:rsidRDefault="00241EB2" w:rsidP="00241EB2">
            <w:pPr>
              <w:rPr>
                <w:lang w:val="it-IT"/>
              </w:rPr>
            </w:pPr>
            <w:r>
              <w:rPr>
                <w:lang w:val="it-IT"/>
              </w:rPr>
              <w:t>PostgreSQL</w:t>
            </w:r>
          </w:p>
          <w:p w14:paraId="5FDB6332" w14:textId="09A117AD" w:rsidR="00241EB2" w:rsidRPr="00241EB2" w:rsidRDefault="00693AEE" w:rsidP="00241EB2">
            <w:pPr>
              <w:rPr>
                <w:lang w:val="it-IT"/>
              </w:rPr>
            </w:pPr>
            <w:r>
              <w:rPr>
                <w:lang w:val="it-IT"/>
              </w:rPr>
              <w:t>SQL</w:t>
            </w:r>
          </w:p>
        </w:tc>
      </w:tr>
    </w:tbl>
    <w:p w14:paraId="127C0123" w14:textId="1B02652C" w:rsidR="00871DB8" w:rsidRPr="002C4D08" w:rsidRDefault="00871DB8" w:rsidP="006D0785">
      <w:pPr>
        <w:rPr>
          <w:color w:val="043D68"/>
        </w:rPr>
      </w:pPr>
    </w:p>
    <w:sectPr w:rsidR="00871DB8" w:rsidRPr="002C4D08" w:rsidSect="00DD6D9F">
      <w:pgSz w:w="12240" w:h="15840" w:code="1"/>
      <w:pgMar w:top="720" w:right="720" w:bottom="432"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40C2" w14:textId="77777777" w:rsidR="008C187C" w:rsidRDefault="008C187C" w:rsidP="00AA35A8">
      <w:pPr>
        <w:spacing w:line="240" w:lineRule="auto"/>
      </w:pPr>
      <w:r>
        <w:separator/>
      </w:r>
    </w:p>
  </w:endnote>
  <w:endnote w:type="continuationSeparator" w:id="0">
    <w:p w14:paraId="6EE696EA" w14:textId="77777777" w:rsidR="008C187C" w:rsidRDefault="008C187C" w:rsidP="00AA35A8">
      <w:pPr>
        <w:spacing w:line="240" w:lineRule="auto"/>
      </w:pPr>
      <w:r>
        <w:continuationSeparator/>
      </w:r>
    </w:p>
  </w:endnote>
  <w:endnote w:type="continuationNotice" w:id="1">
    <w:p w14:paraId="56D5480E" w14:textId="77777777" w:rsidR="008C187C" w:rsidRDefault="008C187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F7719" w14:textId="77777777" w:rsidR="008C187C" w:rsidRDefault="008C187C" w:rsidP="00AA35A8">
      <w:pPr>
        <w:spacing w:line="240" w:lineRule="auto"/>
      </w:pPr>
      <w:r>
        <w:separator/>
      </w:r>
    </w:p>
  </w:footnote>
  <w:footnote w:type="continuationSeparator" w:id="0">
    <w:p w14:paraId="1CC1BA4E" w14:textId="77777777" w:rsidR="008C187C" w:rsidRDefault="008C187C" w:rsidP="00AA35A8">
      <w:pPr>
        <w:spacing w:line="240" w:lineRule="auto"/>
      </w:pPr>
      <w:r>
        <w:continuationSeparator/>
      </w:r>
    </w:p>
  </w:footnote>
  <w:footnote w:type="continuationNotice" w:id="1">
    <w:p w14:paraId="745D44C1" w14:textId="77777777" w:rsidR="008C187C" w:rsidRDefault="008C187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4.25pt;height:14.2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89" type="#_x0000_t75" style="width:14.25pt;height:14.2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abstractNum w:abstractNumId="0" w15:restartNumberingAfterBreak="0">
    <w:nsid w:val="FFFFFF7C"/>
    <w:multiLevelType w:val="singleLevel"/>
    <w:tmpl w:val="E1C6FE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E25E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83E20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5E8B4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B7A51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5CD8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684C0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CBE3C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E1F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D85A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51E18"/>
    <w:multiLevelType w:val="hybridMultilevel"/>
    <w:tmpl w:val="DC8EF1C0"/>
    <w:lvl w:ilvl="0" w:tplc="F9CCC47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AB4323"/>
    <w:multiLevelType w:val="hybridMultilevel"/>
    <w:tmpl w:val="ABDC8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B816B9"/>
    <w:multiLevelType w:val="hybridMultilevel"/>
    <w:tmpl w:val="B400E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110D67"/>
    <w:multiLevelType w:val="hybridMultilevel"/>
    <w:tmpl w:val="C700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283C52"/>
    <w:multiLevelType w:val="multilevel"/>
    <w:tmpl w:val="BDD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842ED"/>
    <w:multiLevelType w:val="hybridMultilevel"/>
    <w:tmpl w:val="A912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BD0193"/>
    <w:multiLevelType w:val="hybridMultilevel"/>
    <w:tmpl w:val="4488A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2231A9"/>
    <w:multiLevelType w:val="hybridMultilevel"/>
    <w:tmpl w:val="DD48B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827943"/>
    <w:multiLevelType w:val="hybridMultilevel"/>
    <w:tmpl w:val="67848C70"/>
    <w:lvl w:ilvl="0" w:tplc="91F0336E">
      <w:numFmt w:val="bullet"/>
      <w:lvlText w:val="•"/>
      <w:lvlJc w:val="left"/>
      <w:pPr>
        <w:ind w:left="723" w:hanging="435"/>
      </w:pPr>
      <w:rPr>
        <w:rFonts w:ascii="Montserrat Light" w:eastAsiaTheme="minorHAnsi" w:hAnsi="Montserrat Light" w:cstheme="minorBidi" w:hint="default"/>
      </w:rPr>
    </w:lvl>
    <w:lvl w:ilvl="1" w:tplc="0C090003" w:tentative="1">
      <w:start w:val="1"/>
      <w:numFmt w:val="bullet"/>
      <w:lvlText w:val="o"/>
      <w:lvlJc w:val="left"/>
      <w:pPr>
        <w:ind w:left="1368" w:hanging="360"/>
      </w:pPr>
      <w:rPr>
        <w:rFonts w:ascii="Courier New" w:hAnsi="Courier New" w:cs="Courier New" w:hint="default"/>
      </w:rPr>
    </w:lvl>
    <w:lvl w:ilvl="2" w:tplc="0C090005" w:tentative="1">
      <w:start w:val="1"/>
      <w:numFmt w:val="bullet"/>
      <w:lvlText w:val=""/>
      <w:lvlJc w:val="left"/>
      <w:pPr>
        <w:ind w:left="2088" w:hanging="360"/>
      </w:pPr>
      <w:rPr>
        <w:rFonts w:ascii="Wingdings" w:hAnsi="Wingdings" w:hint="default"/>
      </w:rPr>
    </w:lvl>
    <w:lvl w:ilvl="3" w:tplc="0C090001" w:tentative="1">
      <w:start w:val="1"/>
      <w:numFmt w:val="bullet"/>
      <w:lvlText w:val=""/>
      <w:lvlJc w:val="left"/>
      <w:pPr>
        <w:ind w:left="2808" w:hanging="360"/>
      </w:pPr>
      <w:rPr>
        <w:rFonts w:ascii="Symbol" w:hAnsi="Symbol" w:hint="default"/>
      </w:rPr>
    </w:lvl>
    <w:lvl w:ilvl="4" w:tplc="0C090003" w:tentative="1">
      <w:start w:val="1"/>
      <w:numFmt w:val="bullet"/>
      <w:lvlText w:val="o"/>
      <w:lvlJc w:val="left"/>
      <w:pPr>
        <w:ind w:left="3528" w:hanging="360"/>
      </w:pPr>
      <w:rPr>
        <w:rFonts w:ascii="Courier New" w:hAnsi="Courier New" w:cs="Courier New" w:hint="default"/>
      </w:rPr>
    </w:lvl>
    <w:lvl w:ilvl="5" w:tplc="0C090005" w:tentative="1">
      <w:start w:val="1"/>
      <w:numFmt w:val="bullet"/>
      <w:lvlText w:val=""/>
      <w:lvlJc w:val="left"/>
      <w:pPr>
        <w:ind w:left="4248" w:hanging="360"/>
      </w:pPr>
      <w:rPr>
        <w:rFonts w:ascii="Wingdings" w:hAnsi="Wingdings" w:hint="default"/>
      </w:rPr>
    </w:lvl>
    <w:lvl w:ilvl="6" w:tplc="0C090001" w:tentative="1">
      <w:start w:val="1"/>
      <w:numFmt w:val="bullet"/>
      <w:lvlText w:val=""/>
      <w:lvlJc w:val="left"/>
      <w:pPr>
        <w:ind w:left="4968" w:hanging="360"/>
      </w:pPr>
      <w:rPr>
        <w:rFonts w:ascii="Symbol" w:hAnsi="Symbol" w:hint="default"/>
      </w:rPr>
    </w:lvl>
    <w:lvl w:ilvl="7" w:tplc="0C090003" w:tentative="1">
      <w:start w:val="1"/>
      <w:numFmt w:val="bullet"/>
      <w:lvlText w:val="o"/>
      <w:lvlJc w:val="left"/>
      <w:pPr>
        <w:ind w:left="5688" w:hanging="360"/>
      </w:pPr>
      <w:rPr>
        <w:rFonts w:ascii="Courier New" w:hAnsi="Courier New" w:cs="Courier New" w:hint="default"/>
      </w:rPr>
    </w:lvl>
    <w:lvl w:ilvl="8" w:tplc="0C090005" w:tentative="1">
      <w:start w:val="1"/>
      <w:numFmt w:val="bullet"/>
      <w:lvlText w:val=""/>
      <w:lvlJc w:val="left"/>
      <w:pPr>
        <w:ind w:left="6408" w:hanging="360"/>
      </w:pPr>
      <w:rPr>
        <w:rFonts w:ascii="Wingdings" w:hAnsi="Wingdings" w:hint="default"/>
      </w:rPr>
    </w:lvl>
  </w:abstractNum>
  <w:abstractNum w:abstractNumId="22" w15:restartNumberingAfterBreak="0">
    <w:nsid w:val="4F43027E"/>
    <w:multiLevelType w:val="hybridMultilevel"/>
    <w:tmpl w:val="A9E44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DC2DDD"/>
    <w:multiLevelType w:val="hybridMultilevel"/>
    <w:tmpl w:val="56C8C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E31AA0"/>
    <w:multiLevelType w:val="hybridMultilevel"/>
    <w:tmpl w:val="3E28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A23814"/>
    <w:multiLevelType w:val="hybridMultilevel"/>
    <w:tmpl w:val="3FE47DE0"/>
    <w:lvl w:ilvl="0" w:tplc="04090001">
      <w:start w:val="1"/>
      <w:numFmt w:val="bullet"/>
      <w:lvlText w:val=""/>
      <w:lvlJc w:val="left"/>
      <w:pPr>
        <w:ind w:left="720" w:hanging="360"/>
      </w:pPr>
      <w:rPr>
        <w:rFonts w:ascii="Symbol" w:hAnsi="Symbol" w:hint="default"/>
      </w:rPr>
    </w:lvl>
    <w:lvl w:ilvl="1" w:tplc="5B22B932">
      <w:start w:val="212"/>
      <w:numFmt w:val="bullet"/>
      <w:lvlText w:val="•"/>
      <w:lvlJc w:val="left"/>
      <w:pPr>
        <w:ind w:left="1800" w:hanging="72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082985"/>
    <w:multiLevelType w:val="hybridMultilevel"/>
    <w:tmpl w:val="AE686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132032">
    <w:abstractNumId w:val="11"/>
  </w:num>
  <w:num w:numId="2" w16cid:durableId="1633823338">
    <w:abstractNumId w:val="26"/>
  </w:num>
  <w:num w:numId="3" w16cid:durableId="1835339782">
    <w:abstractNumId w:val="14"/>
  </w:num>
  <w:num w:numId="4" w16cid:durableId="879703970">
    <w:abstractNumId w:val="17"/>
  </w:num>
  <w:num w:numId="5" w16cid:durableId="27066385">
    <w:abstractNumId w:val="25"/>
  </w:num>
  <w:num w:numId="6" w16cid:durableId="629288324">
    <w:abstractNumId w:val="19"/>
  </w:num>
  <w:num w:numId="7" w16cid:durableId="2102947809">
    <w:abstractNumId w:val="23"/>
  </w:num>
  <w:num w:numId="8" w16cid:durableId="1044523296">
    <w:abstractNumId w:val="21"/>
  </w:num>
  <w:num w:numId="9" w16cid:durableId="1226068447">
    <w:abstractNumId w:val="9"/>
  </w:num>
  <w:num w:numId="10" w16cid:durableId="1908611441">
    <w:abstractNumId w:val="8"/>
  </w:num>
  <w:num w:numId="11" w16cid:durableId="723453831">
    <w:abstractNumId w:val="7"/>
  </w:num>
  <w:num w:numId="12" w16cid:durableId="1210919786">
    <w:abstractNumId w:val="6"/>
  </w:num>
  <w:num w:numId="13" w16cid:durableId="1539395125">
    <w:abstractNumId w:val="5"/>
  </w:num>
  <w:num w:numId="14" w16cid:durableId="2055811753">
    <w:abstractNumId w:val="4"/>
  </w:num>
  <w:num w:numId="15" w16cid:durableId="412435372">
    <w:abstractNumId w:val="3"/>
  </w:num>
  <w:num w:numId="16" w16cid:durableId="890309760">
    <w:abstractNumId w:val="2"/>
  </w:num>
  <w:num w:numId="17" w16cid:durableId="1899396542">
    <w:abstractNumId w:val="1"/>
  </w:num>
  <w:num w:numId="18" w16cid:durableId="1644507620">
    <w:abstractNumId w:val="0"/>
  </w:num>
  <w:num w:numId="19" w16cid:durableId="1239092630">
    <w:abstractNumId w:val="10"/>
  </w:num>
  <w:num w:numId="20" w16cid:durableId="513885242">
    <w:abstractNumId w:val="9"/>
  </w:num>
  <w:num w:numId="21" w16cid:durableId="1198086357">
    <w:abstractNumId w:val="10"/>
  </w:num>
  <w:num w:numId="22" w16cid:durableId="2125996710">
    <w:abstractNumId w:val="16"/>
  </w:num>
  <w:num w:numId="23" w16cid:durableId="1006328937">
    <w:abstractNumId w:val="27"/>
  </w:num>
  <w:num w:numId="24" w16cid:durableId="1597638804">
    <w:abstractNumId w:val="18"/>
  </w:num>
  <w:num w:numId="25" w16cid:durableId="766538637">
    <w:abstractNumId w:val="15"/>
  </w:num>
  <w:num w:numId="26" w16cid:durableId="255867979">
    <w:abstractNumId w:val="24"/>
  </w:num>
  <w:num w:numId="27" w16cid:durableId="645158984">
    <w:abstractNumId w:val="12"/>
  </w:num>
  <w:num w:numId="28" w16cid:durableId="2086799677">
    <w:abstractNumId w:val="13"/>
  </w:num>
  <w:num w:numId="29" w16cid:durableId="1543323146">
    <w:abstractNumId w:val="20"/>
  </w:num>
  <w:num w:numId="30" w16cid:durableId="2288097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attachedTemplate r:id="rId1"/>
  <w:stylePaneSortMethod w:val="0000"/>
  <w:defaultTabStop w:val="720"/>
  <w:characterSpacingControl w:val="doNotCompress"/>
  <w:hdrShapeDefaults>
    <o:shapedefaults v:ext="edit" spidmax="2058">
      <o:colormru v:ext="edit" colors="#fffaeb,#e9ffdd,#f5ffef,white,#f3faf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F0641A"/>
    <w:rsid w:val="00001764"/>
    <w:rsid w:val="0000752A"/>
    <w:rsid w:val="00016465"/>
    <w:rsid w:val="00033263"/>
    <w:rsid w:val="000334C1"/>
    <w:rsid w:val="00034E43"/>
    <w:rsid w:val="000767C7"/>
    <w:rsid w:val="000873F6"/>
    <w:rsid w:val="000B286F"/>
    <w:rsid w:val="000B2CB8"/>
    <w:rsid w:val="000B69A6"/>
    <w:rsid w:val="000C2B44"/>
    <w:rsid w:val="000D134B"/>
    <w:rsid w:val="000D4E21"/>
    <w:rsid w:val="000E1C26"/>
    <w:rsid w:val="000F039F"/>
    <w:rsid w:val="000F589E"/>
    <w:rsid w:val="0010041D"/>
    <w:rsid w:val="001125D5"/>
    <w:rsid w:val="00124ED6"/>
    <w:rsid w:val="00125638"/>
    <w:rsid w:val="00136B3E"/>
    <w:rsid w:val="001463B6"/>
    <w:rsid w:val="001521B1"/>
    <w:rsid w:val="00153576"/>
    <w:rsid w:val="0015658C"/>
    <w:rsid w:val="001637EC"/>
    <w:rsid w:val="00167789"/>
    <w:rsid w:val="00194704"/>
    <w:rsid w:val="001B160B"/>
    <w:rsid w:val="001B5ACC"/>
    <w:rsid w:val="001D477D"/>
    <w:rsid w:val="001D76FA"/>
    <w:rsid w:val="001F2C20"/>
    <w:rsid w:val="00203213"/>
    <w:rsid w:val="00213BF1"/>
    <w:rsid w:val="00214882"/>
    <w:rsid w:val="002236D5"/>
    <w:rsid w:val="0022479B"/>
    <w:rsid w:val="00241EB2"/>
    <w:rsid w:val="002424FB"/>
    <w:rsid w:val="00243756"/>
    <w:rsid w:val="00245AF1"/>
    <w:rsid w:val="00247106"/>
    <w:rsid w:val="0027193E"/>
    <w:rsid w:val="00283E73"/>
    <w:rsid w:val="00284246"/>
    <w:rsid w:val="002966D6"/>
    <w:rsid w:val="002A3201"/>
    <w:rsid w:val="002A7891"/>
    <w:rsid w:val="002B51DB"/>
    <w:rsid w:val="002B6C69"/>
    <w:rsid w:val="002C318E"/>
    <w:rsid w:val="002C4D08"/>
    <w:rsid w:val="002C4E0C"/>
    <w:rsid w:val="002C774A"/>
    <w:rsid w:val="002C7C6F"/>
    <w:rsid w:val="002E7306"/>
    <w:rsid w:val="002F6CA6"/>
    <w:rsid w:val="00331DCE"/>
    <w:rsid w:val="00334FEA"/>
    <w:rsid w:val="00341ABA"/>
    <w:rsid w:val="00351FDF"/>
    <w:rsid w:val="00352A17"/>
    <w:rsid w:val="00357E3C"/>
    <w:rsid w:val="0038207B"/>
    <w:rsid w:val="00387614"/>
    <w:rsid w:val="003877F8"/>
    <w:rsid w:val="00391BEA"/>
    <w:rsid w:val="003965A9"/>
    <w:rsid w:val="003B4AEF"/>
    <w:rsid w:val="003B7F92"/>
    <w:rsid w:val="003C685D"/>
    <w:rsid w:val="003E2525"/>
    <w:rsid w:val="00415CF3"/>
    <w:rsid w:val="00417C45"/>
    <w:rsid w:val="00435BA1"/>
    <w:rsid w:val="00447CA5"/>
    <w:rsid w:val="00453A7B"/>
    <w:rsid w:val="00456C33"/>
    <w:rsid w:val="00457ADE"/>
    <w:rsid w:val="00464B92"/>
    <w:rsid w:val="004860D9"/>
    <w:rsid w:val="00490600"/>
    <w:rsid w:val="004909EF"/>
    <w:rsid w:val="004936B2"/>
    <w:rsid w:val="004A1426"/>
    <w:rsid w:val="004A28EA"/>
    <w:rsid w:val="004B16D0"/>
    <w:rsid w:val="004C1032"/>
    <w:rsid w:val="00504E47"/>
    <w:rsid w:val="00521659"/>
    <w:rsid w:val="00524297"/>
    <w:rsid w:val="00537559"/>
    <w:rsid w:val="00550D72"/>
    <w:rsid w:val="00574DB0"/>
    <w:rsid w:val="005A1C94"/>
    <w:rsid w:val="005A6F8D"/>
    <w:rsid w:val="005B4861"/>
    <w:rsid w:val="005C6065"/>
    <w:rsid w:val="005D2575"/>
    <w:rsid w:val="005E0FB7"/>
    <w:rsid w:val="005F5EF3"/>
    <w:rsid w:val="00603812"/>
    <w:rsid w:val="00605BCE"/>
    <w:rsid w:val="0061648C"/>
    <w:rsid w:val="00626B3C"/>
    <w:rsid w:val="00643F4B"/>
    <w:rsid w:val="00665CED"/>
    <w:rsid w:val="00676B73"/>
    <w:rsid w:val="0069318E"/>
    <w:rsid w:val="00693AEE"/>
    <w:rsid w:val="0069541B"/>
    <w:rsid w:val="006A1E18"/>
    <w:rsid w:val="006A37C0"/>
    <w:rsid w:val="006C7F5A"/>
    <w:rsid w:val="006D0785"/>
    <w:rsid w:val="00702A74"/>
    <w:rsid w:val="00720538"/>
    <w:rsid w:val="00736F23"/>
    <w:rsid w:val="007415F2"/>
    <w:rsid w:val="00746B0A"/>
    <w:rsid w:val="00752A04"/>
    <w:rsid w:val="0077153E"/>
    <w:rsid w:val="0079001A"/>
    <w:rsid w:val="00791376"/>
    <w:rsid w:val="00791C5D"/>
    <w:rsid w:val="007B4FF4"/>
    <w:rsid w:val="007B6522"/>
    <w:rsid w:val="007C3848"/>
    <w:rsid w:val="007D7F15"/>
    <w:rsid w:val="007E47A0"/>
    <w:rsid w:val="007F0AF8"/>
    <w:rsid w:val="00805DDF"/>
    <w:rsid w:val="00822AAD"/>
    <w:rsid w:val="00831977"/>
    <w:rsid w:val="008363DE"/>
    <w:rsid w:val="00865D5F"/>
    <w:rsid w:val="00867348"/>
    <w:rsid w:val="00871DB8"/>
    <w:rsid w:val="00887E05"/>
    <w:rsid w:val="008A171A"/>
    <w:rsid w:val="008A32A5"/>
    <w:rsid w:val="008B76D5"/>
    <w:rsid w:val="008C187C"/>
    <w:rsid w:val="008C388D"/>
    <w:rsid w:val="008C6FDE"/>
    <w:rsid w:val="008E7823"/>
    <w:rsid w:val="008F180B"/>
    <w:rsid w:val="008F48B9"/>
    <w:rsid w:val="008F6BC6"/>
    <w:rsid w:val="009049BC"/>
    <w:rsid w:val="00916960"/>
    <w:rsid w:val="00917064"/>
    <w:rsid w:val="009230A7"/>
    <w:rsid w:val="0094162F"/>
    <w:rsid w:val="009446FE"/>
    <w:rsid w:val="009505A7"/>
    <w:rsid w:val="0095501D"/>
    <w:rsid w:val="00956B80"/>
    <w:rsid w:val="0096304F"/>
    <w:rsid w:val="0099108A"/>
    <w:rsid w:val="009A7F3F"/>
    <w:rsid w:val="009B1DB5"/>
    <w:rsid w:val="009C07F8"/>
    <w:rsid w:val="009C647A"/>
    <w:rsid w:val="009D4117"/>
    <w:rsid w:val="009D646A"/>
    <w:rsid w:val="009E549F"/>
    <w:rsid w:val="00A025C7"/>
    <w:rsid w:val="00A20EF6"/>
    <w:rsid w:val="00A30B85"/>
    <w:rsid w:val="00A3517E"/>
    <w:rsid w:val="00A3726F"/>
    <w:rsid w:val="00A379B4"/>
    <w:rsid w:val="00A4248D"/>
    <w:rsid w:val="00A53E45"/>
    <w:rsid w:val="00A633B0"/>
    <w:rsid w:val="00A718B6"/>
    <w:rsid w:val="00A730F5"/>
    <w:rsid w:val="00A771F3"/>
    <w:rsid w:val="00A82F12"/>
    <w:rsid w:val="00A9291E"/>
    <w:rsid w:val="00A95B3B"/>
    <w:rsid w:val="00AA1166"/>
    <w:rsid w:val="00AA35A8"/>
    <w:rsid w:val="00AA51F5"/>
    <w:rsid w:val="00AA530F"/>
    <w:rsid w:val="00AA6AE5"/>
    <w:rsid w:val="00AA770B"/>
    <w:rsid w:val="00AB74C5"/>
    <w:rsid w:val="00AC7757"/>
    <w:rsid w:val="00AD79C4"/>
    <w:rsid w:val="00AE562D"/>
    <w:rsid w:val="00AE7533"/>
    <w:rsid w:val="00B20F64"/>
    <w:rsid w:val="00B42685"/>
    <w:rsid w:val="00B45879"/>
    <w:rsid w:val="00B46D0D"/>
    <w:rsid w:val="00B535AD"/>
    <w:rsid w:val="00B57683"/>
    <w:rsid w:val="00B75292"/>
    <w:rsid w:val="00B8453F"/>
    <w:rsid w:val="00B85473"/>
    <w:rsid w:val="00BE5968"/>
    <w:rsid w:val="00BF7216"/>
    <w:rsid w:val="00BF7E92"/>
    <w:rsid w:val="00C272EB"/>
    <w:rsid w:val="00C62E97"/>
    <w:rsid w:val="00C74C07"/>
    <w:rsid w:val="00C81645"/>
    <w:rsid w:val="00CA61BE"/>
    <w:rsid w:val="00CB3E40"/>
    <w:rsid w:val="00CC53A4"/>
    <w:rsid w:val="00CE2BE1"/>
    <w:rsid w:val="00CE6B2F"/>
    <w:rsid w:val="00CF22B3"/>
    <w:rsid w:val="00D00CD9"/>
    <w:rsid w:val="00D15AAE"/>
    <w:rsid w:val="00D22971"/>
    <w:rsid w:val="00D423B3"/>
    <w:rsid w:val="00D60B19"/>
    <w:rsid w:val="00D86385"/>
    <w:rsid w:val="00D91E60"/>
    <w:rsid w:val="00D95726"/>
    <w:rsid w:val="00DA4B7F"/>
    <w:rsid w:val="00DB472D"/>
    <w:rsid w:val="00DC065E"/>
    <w:rsid w:val="00DD6D9F"/>
    <w:rsid w:val="00DD6ECC"/>
    <w:rsid w:val="00DE5F88"/>
    <w:rsid w:val="00DF2298"/>
    <w:rsid w:val="00E067BA"/>
    <w:rsid w:val="00E07C52"/>
    <w:rsid w:val="00E26F2A"/>
    <w:rsid w:val="00E360EA"/>
    <w:rsid w:val="00E50D41"/>
    <w:rsid w:val="00E5349B"/>
    <w:rsid w:val="00E547A9"/>
    <w:rsid w:val="00E570A5"/>
    <w:rsid w:val="00E7499C"/>
    <w:rsid w:val="00E77096"/>
    <w:rsid w:val="00E80763"/>
    <w:rsid w:val="00E91344"/>
    <w:rsid w:val="00EB20A4"/>
    <w:rsid w:val="00EB74E8"/>
    <w:rsid w:val="00EC0F79"/>
    <w:rsid w:val="00ED0A53"/>
    <w:rsid w:val="00ED0A73"/>
    <w:rsid w:val="00EE174D"/>
    <w:rsid w:val="00EF22EF"/>
    <w:rsid w:val="00F02D61"/>
    <w:rsid w:val="00F02E99"/>
    <w:rsid w:val="00F055F4"/>
    <w:rsid w:val="00F0641A"/>
    <w:rsid w:val="00F215B6"/>
    <w:rsid w:val="00F30552"/>
    <w:rsid w:val="00F40BD0"/>
    <w:rsid w:val="00F419C0"/>
    <w:rsid w:val="00F46BDB"/>
    <w:rsid w:val="00F6006F"/>
    <w:rsid w:val="00F82744"/>
    <w:rsid w:val="00FD477E"/>
    <w:rsid w:val="00FD56F7"/>
    <w:rsid w:val="00FD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colormru v:ext="edit" colors="#fffaeb,#e9ffdd,#f5ffef,white,#f3faff"/>
    </o:shapedefaults>
    <o:shapelayout v:ext="edit">
      <o:idmap v:ext="edit" data="2"/>
    </o:shapelayout>
  </w:shapeDefaults>
  <w:decimalSymbol w:val="."/>
  <w:listSeparator w:val=","/>
  <w14:docId w14:val="5DFEC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26F"/>
    <w:rPr>
      <w:color w:val="043D68" w:themeColor="text2"/>
      <w:sz w:val="20"/>
      <w:lang w:val="en-GB"/>
    </w:rPr>
  </w:style>
  <w:style w:type="paragraph" w:styleId="Heading1">
    <w:name w:val="heading 1"/>
    <w:basedOn w:val="Normal"/>
    <w:next w:val="Normal"/>
    <w:link w:val="Heading1Char"/>
    <w:uiPriority w:val="9"/>
    <w:qFormat/>
    <w:rsid w:val="00A3726F"/>
    <w:pPr>
      <w:spacing w:after="80"/>
      <w:outlineLvl w:val="0"/>
    </w:pPr>
    <w:rPr>
      <w:b/>
      <w:bCs/>
      <w:caps/>
      <w:spacing w:val="20"/>
    </w:rPr>
  </w:style>
  <w:style w:type="paragraph" w:styleId="Heading2">
    <w:name w:val="heading 2"/>
    <w:basedOn w:val="Normal"/>
    <w:next w:val="Normal"/>
    <w:link w:val="Heading2Char"/>
    <w:uiPriority w:val="9"/>
    <w:qFormat/>
    <w:rsid w:val="00AA51F5"/>
    <w:pPr>
      <w:spacing w:after="120"/>
      <w:outlineLvl w:val="1"/>
    </w:pPr>
    <w:rPr>
      <w:szCs w:val="20"/>
    </w:rPr>
  </w:style>
  <w:style w:type="paragraph" w:styleId="Heading3">
    <w:name w:val="heading 3"/>
    <w:basedOn w:val="Normal"/>
    <w:next w:val="Normal"/>
    <w:link w:val="Heading3Char"/>
    <w:uiPriority w:val="9"/>
    <w:qFormat/>
    <w:rsid w:val="00351FDF"/>
    <w:pPr>
      <w:spacing w:after="80" w:line="240" w:lineRule="auto"/>
      <w:outlineLvl w:val="2"/>
    </w:pPr>
    <w:rPr>
      <w:noProof/>
      <w:lang w:val="it-IT"/>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05BCE"/>
    <w:rPr>
      <w:rFonts w:ascii="Times New Roman" w:hAnsi="Times New Roman" w:cs="Times New Roman"/>
      <w:color w:val="043D68" w:themeColor="text2"/>
      <w:sz w:val="18"/>
      <w:szCs w:val="18"/>
    </w:rPr>
  </w:style>
  <w:style w:type="paragraph" w:styleId="ListParagraph">
    <w:name w:val="List Paragraph"/>
    <w:basedOn w:val="Normal"/>
    <w:uiPriority w:val="34"/>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605BCE"/>
    <w:rPr>
      <w:color w:val="043D68" w:themeColor="text2"/>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605BCE"/>
    <w:rPr>
      <w:color w:val="043D68" w:themeColor="text2"/>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B74C5"/>
    <w:pPr>
      <w:spacing w:after="120"/>
    </w:pPr>
    <w:rPr>
      <w:b/>
      <w:bCs/>
      <w:spacing w:val="20"/>
      <w:sz w:val="52"/>
      <w:szCs w:val="48"/>
      <w:lang w:val="it-IT"/>
    </w:rPr>
  </w:style>
  <w:style w:type="character" w:customStyle="1" w:styleId="TitleChar">
    <w:name w:val="Title Char"/>
    <w:basedOn w:val="DefaultParagraphFont"/>
    <w:link w:val="Title"/>
    <w:uiPriority w:val="10"/>
    <w:rsid w:val="00AB74C5"/>
    <w:rPr>
      <w:b/>
      <w:bCs/>
      <w:color w:val="043D68" w:themeColor="text2"/>
      <w:spacing w:val="20"/>
      <w:sz w:val="52"/>
      <w:szCs w:val="48"/>
      <w:lang w:val="it-IT"/>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4A1426"/>
    <w:pPr>
      <w:numPr>
        <w:ilvl w:val="1"/>
      </w:numPr>
      <w:spacing w:after="120" w:line="240" w:lineRule="auto"/>
    </w:pPr>
    <w:rPr>
      <w:rFonts w:eastAsiaTheme="minorEastAsia"/>
      <w:b/>
      <w:caps/>
      <w:spacing w:val="20"/>
      <w:sz w:val="24"/>
      <w:szCs w:val="22"/>
    </w:rPr>
  </w:style>
  <w:style w:type="character" w:customStyle="1" w:styleId="SubtitleChar">
    <w:name w:val="Subtitle Char"/>
    <w:basedOn w:val="DefaultParagraphFont"/>
    <w:link w:val="Subtitle"/>
    <w:uiPriority w:val="11"/>
    <w:rsid w:val="004A1426"/>
    <w:rPr>
      <w:rFonts w:eastAsiaTheme="minorEastAsia"/>
      <w:b/>
      <w:caps/>
      <w:color w:val="043D68" w:themeColor="text2"/>
      <w:spacing w:val="20"/>
      <w:szCs w:val="22"/>
    </w:rPr>
  </w:style>
  <w:style w:type="character" w:customStyle="1" w:styleId="Heading1Char">
    <w:name w:val="Heading 1 Char"/>
    <w:basedOn w:val="DefaultParagraphFont"/>
    <w:link w:val="Heading1"/>
    <w:uiPriority w:val="9"/>
    <w:rsid w:val="00A3726F"/>
    <w:rPr>
      <w:b/>
      <w:bCs/>
      <w:caps/>
      <w:color w:val="043D68" w:themeColor="text2"/>
      <w:spacing w:val="20"/>
      <w:sz w:val="20"/>
    </w:rPr>
  </w:style>
  <w:style w:type="character" w:customStyle="1" w:styleId="Heading2Char">
    <w:name w:val="Heading 2 Char"/>
    <w:basedOn w:val="DefaultParagraphFont"/>
    <w:link w:val="Heading2"/>
    <w:uiPriority w:val="9"/>
    <w:rsid w:val="00AA51F5"/>
    <w:rPr>
      <w:color w:val="043D68" w:themeColor="text2"/>
      <w:sz w:val="20"/>
      <w:szCs w:val="20"/>
    </w:rPr>
  </w:style>
  <w:style w:type="character" w:customStyle="1" w:styleId="Heading3Char">
    <w:name w:val="Heading 3 Char"/>
    <w:basedOn w:val="DefaultParagraphFont"/>
    <w:link w:val="Heading3"/>
    <w:uiPriority w:val="9"/>
    <w:rsid w:val="00351FDF"/>
    <w:rPr>
      <w:noProof/>
      <w:color w:val="043D68" w:themeColor="text2"/>
      <w:sz w:val="20"/>
      <w:lang w:val="it-IT"/>
    </w:rPr>
  </w:style>
  <w:style w:type="character" w:customStyle="1" w:styleId="Heading4Char">
    <w:name w:val="Heading 4 Char"/>
    <w:basedOn w:val="DefaultParagraphFont"/>
    <w:link w:val="Heading4"/>
    <w:uiPriority w:val="9"/>
    <w:semiHidden/>
    <w:rsid w:val="00605BCE"/>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605BCE"/>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605BCE"/>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paragraph" w:customStyle="1" w:styleId="BulletedList">
    <w:name w:val="Bulleted List"/>
    <w:basedOn w:val="Normal"/>
    <w:uiPriority w:val="9"/>
    <w:semiHidden/>
    <w:qFormat/>
    <w:rsid w:val="00676B73"/>
    <w:pPr>
      <w:spacing w:after="120" w:line="240" w:lineRule="auto"/>
      <w:ind w:left="288"/>
    </w:pPr>
    <w:rPr>
      <w:szCs w:val="20"/>
    </w:rPr>
  </w:style>
  <w:style w:type="paragraph" w:customStyle="1" w:styleId="AboutMe">
    <w:name w:val="AboutMe"/>
    <w:basedOn w:val="Normal"/>
    <w:next w:val="Normal"/>
    <w:link w:val="AboutMeChar"/>
    <w:uiPriority w:val="28"/>
    <w:semiHidden/>
    <w:qFormat/>
    <w:rsid w:val="00351FDF"/>
    <w:pPr>
      <w:spacing w:after="240"/>
    </w:pPr>
    <w:rPr>
      <w:b/>
      <w:bCs/>
      <w:color w:val="FFFFFF" w:themeColor="background1"/>
      <w:spacing w:val="20"/>
      <w:sz w:val="24"/>
    </w:rPr>
  </w:style>
  <w:style w:type="character" w:customStyle="1" w:styleId="AboutMeChar">
    <w:name w:val="AboutMe Char"/>
    <w:basedOn w:val="DefaultParagraphFont"/>
    <w:link w:val="AboutMe"/>
    <w:uiPriority w:val="28"/>
    <w:semiHidden/>
    <w:rsid w:val="00A3726F"/>
    <w:rPr>
      <w:b/>
      <w:bCs/>
      <w:color w:val="FFFFFF" w:themeColor="background1"/>
      <w:spacing w:val="20"/>
    </w:rPr>
  </w:style>
  <w:style w:type="paragraph" w:customStyle="1" w:styleId="BodyWhite">
    <w:name w:val="Body White"/>
    <w:basedOn w:val="Normal"/>
    <w:semiHidden/>
    <w:qFormat/>
    <w:rsid w:val="00351FDF"/>
    <w:rPr>
      <w:color w:val="FFFFFF" w:themeColor="background1"/>
      <w:szCs w:val="20"/>
    </w:rPr>
  </w:style>
  <w:style w:type="paragraph" w:customStyle="1" w:styleId="BulletList">
    <w:name w:val="Bullet List"/>
    <w:basedOn w:val="ListParagraph"/>
    <w:semiHidden/>
    <w:qFormat/>
    <w:rsid w:val="00351FDF"/>
    <w:pPr>
      <w:spacing w:line="360" w:lineRule="auto"/>
      <w:ind w:left="360" w:hanging="360"/>
    </w:pPr>
    <w:rPr>
      <w:color w:val="auto"/>
      <w:szCs w:val="20"/>
    </w:rPr>
  </w:style>
  <w:style w:type="paragraph" w:styleId="ListBullet">
    <w:name w:val="List Bullet"/>
    <w:basedOn w:val="BulletList"/>
    <w:uiPriority w:val="6"/>
    <w:qFormat/>
    <w:rsid w:val="00A3726F"/>
    <w:pPr>
      <w:numPr>
        <w:numId w:val="21"/>
      </w:numPr>
    </w:pPr>
  </w:style>
  <w:style w:type="character" w:customStyle="1" w:styleId="NotBold">
    <w:name w:val="Not Bold"/>
    <w:uiPriority w:val="1"/>
    <w:qFormat/>
    <w:rsid w:val="00A3726F"/>
    <w:rPr>
      <w:b/>
      <w:color w:val="043D68" w:themeColor="text2"/>
    </w:rPr>
  </w:style>
  <w:style w:type="character" w:customStyle="1" w:styleId="Bold">
    <w:name w:val="Bold"/>
    <w:uiPriority w:val="1"/>
    <w:qFormat/>
    <w:rsid w:val="00A3726F"/>
    <w:rPr>
      <w:b/>
      <w:bCs/>
    </w:rPr>
  </w:style>
  <w:style w:type="character" w:customStyle="1" w:styleId="Italics">
    <w:name w:val="Italics"/>
    <w:uiPriority w:val="1"/>
    <w:qFormat/>
    <w:rsid w:val="00A3726F"/>
    <w:rPr>
      <w:i/>
      <w:iCs/>
    </w:rPr>
  </w:style>
  <w:style w:type="character" w:styleId="UnresolvedMention">
    <w:name w:val="Unresolved Mention"/>
    <w:basedOn w:val="DefaultParagraphFont"/>
    <w:uiPriority w:val="99"/>
    <w:semiHidden/>
    <w:unhideWhenUsed/>
    <w:rsid w:val="00F02D61"/>
    <w:rPr>
      <w:color w:val="605E5C"/>
      <w:shd w:val="clear" w:color="auto" w:fill="E1DFDD"/>
    </w:rPr>
  </w:style>
  <w:style w:type="character" w:styleId="FollowedHyperlink">
    <w:name w:val="FollowedHyperlink"/>
    <w:basedOn w:val="DefaultParagraphFont"/>
    <w:uiPriority w:val="99"/>
    <w:semiHidden/>
    <w:rsid w:val="00CE2B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 w:id="1409692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Ogirimah"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inkedin.com/in/ogirimah"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girimah.com"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er\AppData\Roaming\Microsoft\Templates\Simple%20UIUX%20design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EC6CFDB1564B399B0B56BF62ADD221"/>
        <w:category>
          <w:name w:val="General"/>
          <w:gallery w:val="placeholder"/>
        </w:category>
        <w:types>
          <w:type w:val="bbPlcHdr"/>
        </w:types>
        <w:behaviors>
          <w:behavior w:val="content"/>
        </w:behaviors>
        <w:guid w:val="{447EFD84-CAEC-49B0-B84B-4491060914DF}"/>
      </w:docPartPr>
      <w:docPartBody>
        <w:p w:rsidR="00A546D8" w:rsidRDefault="00A546D8">
          <w:pPr>
            <w:pStyle w:val="41EC6CFDB1564B399B0B56BF62ADD221"/>
          </w:pPr>
          <w:r w:rsidRPr="002C4D08">
            <w:t>OBJECTIVE</w:t>
          </w:r>
        </w:p>
      </w:docPartBody>
    </w:docPart>
    <w:docPart>
      <w:docPartPr>
        <w:name w:val="1590C2C24E1845B4A56A0381CF694271"/>
        <w:category>
          <w:name w:val="General"/>
          <w:gallery w:val="placeholder"/>
        </w:category>
        <w:types>
          <w:type w:val="bbPlcHdr"/>
        </w:types>
        <w:behaviors>
          <w:behavior w:val="content"/>
        </w:behaviors>
        <w:guid w:val="{8B5D0947-5F5D-4490-A0AE-C45F77E95E03}"/>
      </w:docPartPr>
      <w:docPartBody>
        <w:p w:rsidR="00A546D8" w:rsidRDefault="00A546D8">
          <w:pPr>
            <w:pStyle w:val="1590C2C24E1845B4A56A0381CF694271"/>
          </w:pPr>
          <w:r w:rsidRPr="001540E8">
            <w:t>Contact</w:t>
          </w:r>
        </w:p>
      </w:docPartBody>
    </w:docPart>
    <w:docPart>
      <w:docPartPr>
        <w:name w:val="C4ACCEB994CE4B34BDFAD599A805F372"/>
        <w:category>
          <w:name w:val="General"/>
          <w:gallery w:val="placeholder"/>
        </w:category>
        <w:types>
          <w:type w:val="bbPlcHdr"/>
        </w:types>
        <w:behaviors>
          <w:behavior w:val="content"/>
        </w:behaviors>
        <w:guid w:val="{6C4EDABE-0BA7-4778-8DD8-A2216DFEA46F}"/>
      </w:docPartPr>
      <w:docPartBody>
        <w:p w:rsidR="00A546D8" w:rsidRDefault="00A546D8">
          <w:pPr>
            <w:pStyle w:val="C4ACCEB994CE4B34BDFAD599A805F372"/>
          </w:pPr>
          <w:r w:rsidRPr="00CF2BE7">
            <w:t>Experience</w:t>
          </w:r>
        </w:p>
      </w:docPartBody>
    </w:docPart>
    <w:docPart>
      <w:docPartPr>
        <w:name w:val="4351941664DB40E6B959438F25254B9F"/>
        <w:category>
          <w:name w:val="General"/>
          <w:gallery w:val="placeholder"/>
        </w:category>
        <w:types>
          <w:type w:val="bbPlcHdr"/>
        </w:types>
        <w:behaviors>
          <w:behavior w:val="content"/>
        </w:behaviors>
        <w:guid w:val="{A83229FF-5EBF-4CB6-A1A6-6C0A728C46B6}"/>
      </w:docPartPr>
      <w:docPartBody>
        <w:p w:rsidR="00A546D8" w:rsidRDefault="00A546D8">
          <w:pPr>
            <w:pStyle w:val="4351941664DB40E6B959438F25254B9F"/>
          </w:pPr>
          <w:r w:rsidRPr="00351FDF">
            <w:t>EDUCATION</w:t>
          </w:r>
        </w:p>
      </w:docPartBody>
    </w:docPart>
    <w:docPart>
      <w:docPartPr>
        <w:name w:val="EDBA2B1BC504425DB6A48C42E119C152"/>
        <w:category>
          <w:name w:val="General"/>
          <w:gallery w:val="placeholder"/>
        </w:category>
        <w:types>
          <w:type w:val="bbPlcHdr"/>
        </w:types>
        <w:behaviors>
          <w:behavior w:val="content"/>
        </w:behaviors>
        <w:guid w:val="{189C6E26-1315-442F-964D-7C4537620AA7}"/>
      </w:docPartPr>
      <w:docPartBody>
        <w:p w:rsidR="00A546D8" w:rsidRDefault="00A546D8">
          <w:pPr>
            <w:pStyle w:val="EDBA2B1BC504425DB6A48C42E119C152"/>
          </w:pPr>
          <w:r w:rsidRPr="00C822BF">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065"/>
    <w:rsid w:val="001A3031"/>
    <w:rsid w:val="001D74AF"/>
    <w:rsid w:val="00247106"/>
    <w:rsid w:val="002C318E"/>
    <w:rsid w:val="00432F9B"/>
    <w:rsid w:val="004B16D0"/>
    <w:rsid w:val="004F4065"/>
    <w:rsid w:val="00597A89"/>
    <w:rsid w:val="005C6065"/>
    <w:rsid w:val="005F0193"/>
    <w:rsid w:val="00665CED"/>
    <w:rsid w:val="007415F2"/>
    <w:rsid w:val="00791769"/>
    <w:rsid w:val="007B6522"/>
    <w:rsid w:val="008B15B3"/>
    <w:rsid w:val="009B50EB"/>
    <w:rsid w:val="009D4117"/>
    <w:rsid w:val="009F3DDD"/>
    <w:rsid w:val="00A546D8"/>
    <w:rsid w:val="00CC53A4"/>
    <w:rsid w:val="00D720B5"/>
    <w:rsid w:val="00DD0B06"/>
    <w:rsid w:val="00EE174D"/>
    <w:rsid w:val="00F869D7"/>
    <w:rsid w:val="00FB1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EC6CFDB1564B399B0B56BF62ADD221">
    <w:name w:val="41EC6CFDB1564B399B0B56BF62ADD221"/>
  </w:style>
  <w:style w:type="paragraph" w:customStyle="1" w:styleId="1590C2C24E1845B4A56A0381CF694271">
    <w:name w:val="1590C2C24E1845B4A56A0381CF694271"/>
  </w:style>
  <w:style w:type="paragraph" w:customStyle="1" w:styleId="C4ACCEB994CE4B34BDFAD599A805F372">
    <w:name w:val="C4ACCEB994CE4B34BDFAD599A805F372"/>
  </w:style>
  <w:style w:type="paragraph" w:customStyle="1" w:styleId="4351941664DB40E6B959438F25254B9F">
    <w:name w:val="4351941664DB40E6B959438F25254B9F"/>
  </w:style>
  <w:style w:type="paragraph" w:customStyle="1" w:styleId="EDBA2B1BC504425DB6A48C42E119C152">
    <w:name w:val="EDBA2B1BC504425DB6A48C42E119C1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043D68"/>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3ACD3A-016A-4DA1-BDB8-A4D0D5066FF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5096CFC-93AE-4516-98C2-08D811E078E2}">
  <ds:schemaRefs>
    <ds:schemaRef ds:uri="http://schemas.microsoft.com/sharepoint/v3/contenttype/forms"/>
  </ds:schemaRefs>
</ds:datastoreItem>
</file>

<file path=customXml/itemProps3.xml><?xml version="1.0" encoding="utf-8"?>
<ds:datastoreItem xmlns:ds="http://schemas.openxmlformats.org/officeDocument/2006/customXml" ds:itemID="{FDFCF9E5-1071-4C3D-AA44-7E8B97CFD0B3}">
  <ds:schemaRefs>
    <ds:schemaRef ds:uri="http://schemas.openxmlformats.org/officeDocument/2006/bibliography"/>
  </ds:schemaRefs>
</ds:datastoreItem>
</file>

<file path=customXml/itemProps4.xml><?xml version="1.0" encoding="utf-8"?>
<ds:datastoreItem xmlns:ds="http://schemas.openxmlformats.org/officeDocument/2006/customXml" ds:itemID="{BC949AC9-09B6-410F-BCB1-38C226FEBC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UIUX designer resume.dotx</Template>
  <TotalTime>0</TotalTime>
  <Pages>2</Pages>
  <Words>558</Words>
  <Characters>3544</Characters>
  <Application>Microsoft Office Word</Application>
  <DocSecurity>0</DocSecurity>
  <Lines>161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2023-06-16T00:10:00Z</dcterms:created>
  <dcterms:modified xsi:type="dcterms:W3CDTF">2025-04-27T01:07:00Z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4a5a04a5-135f-489a-b577-55b581c0699d</vt:lpwstr>
  </property>
</Properties>
</file>